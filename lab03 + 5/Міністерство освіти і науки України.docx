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35DA7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іністерство освіти і науки України</w:t>
      </w:r>
    </w:p>
    <w:p w14:paraId="5E1CA336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0BAE3CC4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365DDF21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системного програмування</w:t>
      </w:r>
    </w:p>
    <w:p w14:paraId="4A45CA1B" w14:textId="77777777" w:rsidR="00C20C5E" w:rsidRPr="00C20C5E" w:rsidRDefault="00C20C5E" w:rsidP="00C20C5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6754D5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2E6638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14:paraId="6C14291D" w14:textId="38E7A530" w:rsidR="00C20C5E" w:rsidRPr="00E26FE4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 виконання лабораторної роботи №</w:t>
      </w:r>
      <w:r w:rsidR="00E26FE4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</w:p>
    <w:p w14:paraId="5C7A3545" w14:textId="75C47CCA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E26FE4" w:rsidRPr="00E26FE4">
        <w:rPr>
          <w:rFonts w:ascii="Times New Roman" w:eastAsia="Times New Roman" w:hAnsi="Times New Roman" w:cs="Times New Roman"/>
          <w:sz w:val="28"/>
          <w:szCs w:val="28"/>
        </w:rPr>
        <w:t>НЕЗДАТНІ ДО ЗМІН СТРУКТУРИ ДАНИХ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4C29165" w14:textId="54F6F31F" w:rsidR="00E26FE4" w:rsidRPr="00E26FE4" w:rsidRDefault="00E26FE4" w:rsidP="00C20C5E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26FE4">
        <w:rPr>
          <w:rFonts w:ascii="Times New Roman" w:eastAsia="Times New Roman" w:hAnsi="Times New Roman" w:cs="Times New Roman"/>
          <w:b/>
          <w:sz w:val="28"/>
          <w:szCs w:val="28"/>
        </w:rPr>
        <w:t>Варіант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12</w:t>
      </w:r>
    </w:p>
    <w:p w14:paraId="575A877C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0C7DB5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3F648B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00EF88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F1EF60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790DD7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14D463" w14:textId="77777777" w:rsidR="00C20C5E" w:rsidRDefault="00C20C5E" w:rsidP="00C20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24A75D" w14:textId="77777777" w:rsidR="00C20C5E" w:rsidRDefault="00C20C5E" w:rsidP="00C20C5E">
      <w:pPr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358CFA" w14:textId="77777777" w:rsidR="00C20C5E" w:rsidRDefault="00C20C5E" w:rsidP="00C20C5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14:paraId="496E25C4" w14:textId="77777777" w:rsidR="00C20C5E" w:rsidRDefault="00C20C5E" w:rsidP="00C20C5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ФЕП-13</w:t>
      </w:r>
    </w:p>
    <w:p w14:paraId="21ABACF7" w14:textId="77777777" w:rsidR="00C20C5E" w:rsidRDefault="00C20C5E" w:rsidP="00C20C5E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Малецький Маркіян Володимирович</w:t>
      </w:r>
    </w:p>
    <w:p w14:paraId="521754A0" w14:textId="77777777" w:rsidR="00C20C5E" w:rsidRDefault="00C20C5E" w:rsidP="00C20C5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416503F" w14:textId="77777777" w:rsidR="00C20C5E" w:rsidRDefault="00C20C5E" w:rsidP="00C20C5E">
      <w:pPr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14:paraId="47115DB9" w14:textId="77777777" w:rsidR="00C20C5E" w:rsidRPr="00C20C5E" w:rsidRDefault="00C20C5E" w:rsidP="00C20C5E">
      <w:pPr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455E13" w14:textId="77777777" w:rsidR="00C20C5E" w:rsidRDefault="00C20C5E" w:rsidP="00C20C5E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036A68B" w14:textId="77777777" w:rsidR="00C20C5E" w:rsidRPr="00C20C5E" w:rsidRDefault="00C20C5E" w:rsidP="00C20C5E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B9FD958" w14:textId="77777777" w:rsidR="00C20C5E" w:rsidRPr="00F7651A" w:rsidRDefault="00C20C5E" w:rsidP="00C20C5E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Львів 202</w:t>
      </w:r>
      <w:r w:rsidR="00F7651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6</w:t>
      </w:r>
    </w:p>
    <w:p w14:paraId="4E61EBAF" w14:textId="77777777" w:rsidR="00A14E0E" w:rsidRDefault="00C20C5E" w:rsidP="00C20C5E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Мета роботи:</w:t>
      </w:r>
    </w:p>
    <w:p w14:paraId="1D9B6DEC" w14:textId="77777777" w:rsidR="00C20C5E" w:rsidRDefault="00C20C5E" w:rsidP="00C20C5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D4A5F0" w14:textId="77777777" w:rsidR="00C20C5E" w:rsidRPr="0018453A" w:rsidRDefault="00C20C5E" w:rsidP="00C20C5E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>Хід роботи</w:t>
      </w:r>
    </w:p>
    <w:p w14:paraId="6EEED2A8" w14:textId="77777777" w:rsidR="00C20C5E" w:rsidRDefault="00C20C5E" w:rsidP="00C20C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</w:t>
      </w:r>
    </w:p>
    <w:p w14:paraId="5B147B94" w14:textId="77777777" w:rsidR="00C20C5E" w:rsidRDefault="00C20C5E" w:rsidP="00C20C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</w:t>
      </w:r>
    </w:p>
    <w:p w14:paraId="3BD5C30B" w14:textId="77777777" w:rsidR="00C20C5E" w:rsidRDefault="00C20C5E" w:rsidP="00C20C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</w:t>
      </w:r>
    </w:p>
    <w:p w14:paraId="12A85484" w14:textId="77777777" w:rsidR="00C20C5E" w:rsidRPr="00C20C5E" w:rsidRDefault="00C20C5E" w:rsidP="00C20C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</w:t>
      </w:r>
    </w:p>
    <w:sectPr w:rsidR="00C20C5E" w:rsidRPr="00C20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A78D8"/>
    <w:multiLevelType w:val="hybridMultilevel"/>
    <w:tmpl w:val="B964A8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F4817"/>
    <w:multiLevelType w:val="hybridMultilevel"/>
    <w:tmpl w:val="DC5E7E7E"/>
    <w:lvl w:ilvl="0" w:tplc="073CEF7E">
      <w:start w:val="1"/>
      <w:numFmt w:val="decimal"/>
      <w:lvlText w:val="%1."/>
      <w:lvlJc w:val="left"/>
      <w:pPr>
        <w:ind w:left="720" w:hanging="360"/>
      </w:pPr>
    </w:lvl>
    <w:lvl w:ilvl="1" w:tplc="65A629FE">
      <w:start w:val="1"/>
      <w:numFmt w:val="lowerLetter"/>
      <w:lvlText w:val="%2."/>
      <w:lvlJc w:val="left"/>
      <w:pPr>
        <w:ind w:left="1440" w:hanging="360"/>
      </w:pPr>
    </w:lvl>
    <w:lvl w:ilvl="2" w:tplc="5BA08788">
      <w:start w:val="1"/>
      <w:numFmt w:val="lowerRoman"/>
      <w:lvlText w:val="%3."/>
      <w:lvlJc w:val="right"/>
      <w:pPr>
        <w:ind w:left="2160" w:hanging="180"/>
      </w:pPr>
    </w:lvl>
    <w:lvl w:ilvl="3" w:tplc="D1A0675A">
      <w:start w:val="1"/>
      <w:numFmt w:val="decimal"/>
      <w:lvlText w:val="%4."/>
      <w:lvlJc w:val="left"/>
      <w:pPr>
        <w:ind w:left="2880" w:hanging="360"/>
      </w:pPr>
    </w:lvl>
    <w:lvl w:ilvl="4" w:tplc="4B4286D8">
      <w:start w:val="1"/>
      <w:numFmt w:val="lowerLetter"/>
      <w:lvlText w:val="%5."/>
      <w:lvlJc w:val="left"/>
      <w:pPr>
        <w:ind w:left="3600" w:hanging="360"/>
      </w:pPr>
    </w:lvl>
    <w:lvl w:ilvl="5" w:tplc="86F61D0C">
      <w:start w:val="1"/>
      <w:numFmt w:val="lowerRoman"/>
      <w:lvlText w:val="%6."/>
      <w:lvlJc w:val="right"/>
      <w:pPr>
        <w:ind w:left="4320" w:hanging="180"/>
      </w:pPr>
    </w:lvl>
    <w:lvl w:ilvl="6" w:tplc="C9F658E4">
      <w:start w:val="1"/>
      <w:numFmt w:val="decimal"/>
      <w:lvlText w:val="%7."/>
      <w:lvlJc w:val="left"/>
      <w:pPr>
        <w:ind w:left="5040" w:hanging="360"/>
      </w:pPr>
    </w:lvl>
    <w:lvl w:ilvl="7" w:tplc="85207DC8">
      <w:start w:val="1"/>
      <w:numFmt w:val="lowerLetter"/>
      <w:lvlText w:val="%8."/>
      <w:lvlJc w:val="left"/>
      <w:pPr>
        <w:ind w:left="5760" w:hanging="360"/>
      </w:pPr>
    </w:lvl>
    <w:lvl w:ilvl="8" w:tplc="D62E4BC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373439"/>
    <w:multiLevelType w:val="hybridMultilevel"/>
    <w:tmpl w:val="E8FEDD9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1209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1908276">
    <w:abstractNumId w:val="2"/>
  </w:num>
  <w:num w:numId="3" w16cid:durableId="78219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E4"/>
    <w:rsid w:val="00012E1F"/>
    <w:rsid w:val="0013240C"/>
    <w:rsid w:val="00501722"/>
    <w:rsid w:val="00A14E0E"/>
    <w:rsid w:val="00C20C5E"/>
    <w:rsid w:val="00E26FE4"/>
    <w:rsid w:val="00E54FB3"/>
    <w:rsid w:val="00F7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C1E5C"/>
  <w15:chartTrackingRefBased/>
  <w15:docId w15:val="{3DFAE4AD-DCCF-45E7-B022-386561A4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C5E"/>
    <w:rPr>
      <w:rFonts w:ascii="Aptos" w:eastAsia="Aptos" w:hAnsi="Aptos" w:cs="Aptos"/>
      <w:kern w:val="0"/>
      <w:lang w:val="uk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(UNI)\LABS%203%20semestr\&#1052;&#1110;&#1085;&#1110;&#1089;&#1090;&#1077;&#1088;&#1089;&#1090;&#1074;&#1086;%20&#1086;&#1089;&#1074;&#1110;&#1090;&#1080;%20&#1110;%20&#1085;&#1072;&#1091;&#1082;&#1080;%20&#1059;&#1082;&#1088;&#1072;&#1111;&#1085;&#108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Міністерство освіти і науки України.dotx</Template>
  <TotalTime>1</TotalTime>
  <Pages>2</Pages>
  <Words>252</Words>
  <Characters>145</Characters>
  <Application>Microsoft Office Word</Application>
  <DocSecurity>0</DocSecurity>
  <Lines>1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</dc:creator>
  <cp:keywords/>
  <dc:description/>
  <cp:lastModifiedBy>Малецький Маркіян</cp:lastModifiedBy>
  <cp:revision>1</cp:revision>
  <dcterms:created xsi:type="dcterms:W3CDTF">2026-10-23T18:52:00Z</dcterms:created>
  <dcterms:modified xsi:type="dcterms:W3CDTF">2026-10-23T18:53:00Z</dcterms:modified>
</cp:coreProperties>
</file>